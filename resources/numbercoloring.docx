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-1837"/>
        <w:tblW w:w="5166" w:type="pct"/>
        <w:tblLayout w:type="fixed"/>
        <w:tblLook w:val="0600" w:firstRow="0" w:lastRow="0" w:firstColumn="0" w:lastColumn="0" w:noHBand="1" w:noVBand="1"/>
      </w:tblPr>
      <w:tblGrid>
        <w:gridCol w:w="4758"/>
        <w:gridCol w:w="7144"/>
      </w:tblGrid>
      <w:tr w:rsidR="00183ECE" w:rsidRPr="004F1924" w14:paraId="776B9AC2" w14:textId="77777777" w:rsidTr="00E2109D">
        <w:trPr>
          <w:trHeight w:val="15320"/>
        </w:trPr>
        <w:tc>
          <w:tcPr>
            <w:tcW w:w="4758" w:type="dxa"/>
            <w:vAlign w:val="center"/>
          </w:tcPr>
          <w:bookmarkStart w:id="0" w:name="_Hlk39068928"/>
          <w:bookmarkStart w:id="1" w:name="_Hlk39068720"/>
          <w:p w14:paraId="49C05245" w14:textId="77777777" w:rsidR="00183ECE" w:rsidRPr="004F1924" w:rsidRDefault="008D56F8" w:rsidP="00E2109D">
            <w:pPr>
              <w:pStyle w:val="Heading1"/>
            </w:pPr>
            <w:sdt>
              <w:sdtPr>
                <w:id w:val="991298778"/>
                <w:placeholder>
                  <w:docPart w:val="6F7464A15568472AB5918BEC20A43ECC"/>
                </w:placeholder>
                <w:temporary/>
                <w:showingPlcHdr/>
                <w15:appearance w15:val="hidden"/>
              </w:sdtPr>
              <w:sdtEndPr/>
              <w:sdtContent>
                <w:r w:rsidR="00183ECE" w:rsidRPr="00246D15">
                  <w:rPr>
                    <w:color w:val="404040" w:themeColor="text2" w:themeTint="BF"/>
                  </w:rPr>
                  <w:t>Numbers Coloring Book</w:t>
                </w:r>
              </w:sdtContent>
            </w:sdt>
            <w:bookmarkEnd w:id="0"/>
          </w:p>
        </w:tc>
        <w:tc>
          <w:tcPr>
            <w:tcW w:w="7144" w:type="dxa"/>
          </w:tcPr>
          <w:p w14:paraId="7221028C" w14:textId="77777777" w:rsidR="00183ECE" w:rsidRDefault="00430EBB" w:rsidP="00E2109D">
            <w:pPr>
              <w:pStyle w:val="Heading1"/>
            </w:pPr>
            <w:r w:rsidRPr="00946B6A">
              <w:rPr>
                <w:noProof/>
              </w:rPr>
              <w:drawing>
                <wp:inline distT="0" distB="0" distL="0" distR="0" wp14:anchorId="21CB9F8F" wp14:editId="1BB4F729">
                  <wp:extent cx="6446992" cy="8639504"/>
                  <wp:effectExtent l="0" t="0" r="0" b="0"/>
                  <wp:docPr id="4" name="Picture 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446992" cy="863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761D05E0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527756E3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87A9AF1" wp14:editId="6296C81F">
            <wp:extent cx="5014763" cy="7680960"/>
            <wp:effectExtent l="0" t="0" r="0" b="0"/>
            <wp:docPr id="25" name="Picture 25" descr="coloring page of numb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ttyImages-653241244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14763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D2DB0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76DE9000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D882C6C" wp14:editId="7C1CF8EF">
            <wp:extent cx="5867627" cy="7680960"/>
            <wp:effectExtent l="0" t="0" r="0" b="0"/>
            <wp:docPr id="7" name="Picture 7" descr="coloring page of numb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ttyImages-65324114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67627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752C0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723E683D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E86D085" wp14:editId="14FA8D82">
            <wp:extent cx="5646773" cy="7680960"/>
            <wp:effectExtent l="0" t="0" r="0" b="0"/>
            <wp:docPr id="8" name="Picture 8" descr="coloring page of numb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ttyImages-65324115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46773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D9DB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167F7D67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136C32" wp14:editId="632AAE4D">
            <wp:extent cx="6036288" cy="7680960"/>
            <wp:effectExtent l="0" t="0" r="3175" b="0"/>
            <wp:docPr id="1" name="Picture 1" descr="coloring page of numb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tyImages-653241138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36288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A9FE7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30D51F56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6DAECA" wp14:editId="45D76E06">
            <wp:extent cx="5676608" cy="7680960"/>
            <wp:effectExtent l="0" t="0" r="635" b="0"/>
            <wp:docPr id="9" name="Picture 9" descr="coloring page of numbe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ttyImages-653241180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76608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FE57A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11B38537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4A4B2B8" wp14:editId="6D69352D">
            <wp:extent cx="5978956" cy="7680960"/>
            <wp:effectExtent l="0" t="0" r="3175" b="0"/>
            <wp:docPr id="14" name="Picture 14" descr="coloring page of numbe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ttyImages-65324120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78956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A4741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385C4BE6" w14:textId="77777777" w:rsidR="00F43B1D" w:rsidRDefault="0038002C" w:rsidP="008556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829F4C2" wp14:editId="7C9FA897">
            <wp:extent cx="5815698" cy="7680960"/>
            <wp:effectExtent l="0" t="0" r="0" b="0"/>
            <wp:docPr id="10" name="Picture 10" descr="coloring page of numbe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tyImages-653241192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5698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894BD" w14:textId="77777777" w:rsidR="00F43B1D" w:rsidRDefault="00F43B1D">
      <w:pPr>
        <w:rPr>
          <w:noProof/>
        </w:rPr>
      </w:pPr>
      <w:r>
        <w:rPr>
          <w:noProof/>
        </w:rPr>
        <w:br w:type="page"/>
      </w:r>
    </w:p>
    <w:p w14:paraId="5ACEFCDC" w14:textId="77777777" w:rsidR="00F43B1D" w:rsidRDefault="0038002C" w:rsidP="00855622">
      <w:pPr>
        <w:jc w:val="center"/>
      </w:pPr>
      <w:r>
        <w:rPr>
          <w:noProof/>
        </w:rPr>
        <w:lastRenderedPageBreak/>
        <w:drawing>
          <wp:inline distT="0" distB="0" distL="0" distR="0" wp14:anchorId="14139B46" wp14:editId="4F388DFE">
            <wp:extent cx="5848022" cy="7680960"/>
            <wp:effectExtent l="0" t="0" r="635" b="0"/>
            <wp:docPr id="18" name="Picture 18" descr="coloring page of numbe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ttyImages-653241226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48022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77AD5" w14:textId="77777777" w:rsidR="00F43B1D" w:rsidRDefault="00F43B1D">
      <w:r>
        <w:br w:type="page"/>
      </w:r>
    </w:p>
    <w:p w14:paraId="6CC02155" w14:textId="77777777" w:rsidR="008241E3" w:rsidRDefault="0038002C" w:rsidP="00855622">
      <w:pPr>
        <w:jc w:val="center"/>
      </w:pPr>
      <w:r>
        <w:rPr>
          <w:noProof/>
        </w:rPr>
        <w:lastRenderedPageBreak/>
        <w:drawing>
          <wp:inline distT="0" distB="0" distL="0" distR="0" wp14:anchorId="47AC20A4" wp14:editId="316D057A">
            <wp:extent cx="5863233" cy="7680960"/>
            <wp:effectExtent l="0" t="0" r="4445" b="0"/>
            <wp:docPr id="15" name="Picture 15" descr="coloring page of numbe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ttyImages-653241214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63233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41E3" w:rsidSect="008A4864">
      <w:pgSz w:w="12240" w:h="15840" w:code="1"/>
      <w:pgMar w:top="21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7D700" w14:textId="77777777" w:rsidR="008D56F8" w:rsidRDefault="008D56F8" w:rsidP="006C73CA">
      <w:pPr>
        <w:spacing w:after="0" w:line="240" w:lineRule="auto"/>
      </w:pPr>
      <w:r>
        <w:separator/>
      </w:r>
    </w:p>
  </w:endnote>
  <w:endnote w:type="continuationSeparator" w:id="0">
    <w:p w14:paraId="73782F45" w14:textId="77777777" w:rsidR="008D56F8" w:rsidRDefault="008D56F8" w:rsidP="006C73CA">
      <w:pPr>
        <w:spacing w:after="0" w:line="240" w:lineRule="auto"/>
      </w:pPr>
      <w:r>
        <w:continuationSeparator/>
      </w:r>
    </w:p>
  </w:endnote>
  <w:endnote w:type="continuationNotice" w:id="1">
    <w:p w14:paraId="5D74E2D2" w14:textId="77777777" w:rsidR="008D56F8" w:rsidRDefault="008D56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gona ExtraLight">
    <w:charset w:val="00"/>
    <w:family w:val="roman"/>
    <w:pitch w:val="variable"/>
    <w:sig w:usb0="8000002F" w:usb1="0000000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gona Book">
    <w:charset w:val="00"/>
    <w:family w:val="roman"/>
    <w:pitch w:val="variable"/>
    <w:sig w:usb0="8000002F" w:usb1="0000000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3BD72" w14:textId="77777777" w:rsidR="008D56F8" w:rsidRDefault="008D56F8" w:rsidP="006C73CA">
      <w:pPr>
        <w:spacing w:after="0" w:line="240" w:lineRule="auto"/>
      </w:pPr>
      <w:r>
        <w:separator/>
      </w:r>
    </w:p>
  </w:footnote>
  <w:footnote w:type="continuationSeparator" w:id="0">
    <w:p w14:paraId="502EF901" w14:textId="77777777" w:rsidR="008D56F8" w:rsidRDefault="008D56F8" w:rsidP="006C73CA">
      <w:pPr>
        <w:spacing w:after="0" w:line="240" w:lineRule="auto"/>
      </w:pPr>
      <w:r>
        <w:continuationSeparator/>
      </w:r>
    </w:p>
  </w:footnote>
  <w:footnote w:type="continuationNotice" w:id="1">
    <w:p w14:paraId="44D21117" w14:textId="77777777" w:rsidR="008D56F8" w:rsidRDefault="008D56F8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C66"/>
    <w:rsid w:val="000055BE"/>
    <w:rsid w:val="00033B9E"/>
    <w:rsid w:val="0004427C"/>
    <w:rsid w:val="00066F80"/>
    <w:rsid w:val="000711A2"/>
    <w:rsid w:val="000944DD"/>
    <w:rsid w:val="000A72AA"/>
    <w:rsid w:val="000D4E30"/>
    <w:rsid w:val="000E0B7D"/>
    <w:rsid w:val="000F78A3"/>
    <w:rsid w:val="001164BB"/>
    <w:rsid w:val="00123BC9"/>
    <w:rsid w:val="001332BD"/>
    <w:rsid w:val="00143F7D"/>
    <w:rsid w:val="0015201F"/>
    <w:rsid w:val="00157DC4"/>
    <w:rsid w:val="001604AB"/>
    <w:rsid w:val="0016642B"/>
    <w:rsid w:val="00177B91"/>
    <w:rsid w:val="00183ECE"/>
    <w:rsid w:val="001B776C"/>
    <w:rsid w:val="00217D3E"/>
    <w:rsid w:val="00246D15"/>
    <w:rsid w:val="00270AA6"/>
    <w:rsid w:val="002841DF"/>
    <w:rsid w:val="002D51F5"/>
    <w:rsid w:val="002F3BFA"/>
    <w:rsid w:val="00303F8C"/>
    <w:rsid w:val="00333BAB"/>
    <w:rsid w:val="0037112E"/>
    <w:rsid w:val="00371DD8"/>
    <w:rsid w:val="0037519E"/>
    <w:rsid w:val="0038002C"/>
    <w:rsid w:val="00397A74"/>
    <w:rsid w:val="003B0015"/>
    <w:rsid w:val="003B1A4C"/>
    <w:rsid w:val="003C3FB4"/>
    <w:rsid w:val="003E5D57"/>
    <w:rsid w:val="0042794F"/>
    <w:rsid w:val="00430CE3"/>
    <w:rsid w:val="00430EBB"/>
    <w:rsid w:val="00437F59"/>
    <w:rsid w:val="0044430D"/>
    <w:rsid w:val="00461C05"/>
    <w:rsid w:val="004847A6"/>
    <w:rsid w:val="00485D90"/>
    <w:rsid w:val="004D36EF"/>
    <w:rsid w:val="004F02C9"/>
    <w:rsid w:val="004F1924"/>
    <w:rsid w:val="00525C04"/>
    <w:rsid w:val="00560F01"/>
    <w:rsid w:val="0056243A"/>
    <w:rsid w:val="0057776E"/>
    <w:rsid w:val="00597BD1"/>
    <w:rsid w:val="005A7E40"/>
    <w:rsid w:val="00623B9B"/>
    <w:rsid w:val="00636DC0"/>
    <w:rsid w:val="006C73CA"/>
    <w:rsid w:val="006D0E24"/>
    <w:rsid w:val="006D31BE"/>
    <w:rsid w:val="006E0998"/>
    <w:rsid w:val="006F1B37"/>
    <w:rsid w:val="00742981"/>
    <w:rsid w:val="00770474"/>
    <w:rsid w:val="00792233"/>
    <w:rsid w:val="0079542B"/>
    <w:rsid w:val="007C6D62"/>
    <w:rsid w:val="007F711D"/>
    <w:rsid w:val="008241E3"/>
    <w:rsid w:val="00855622"/>
    <w:rsid w:val="00874DBA"/>
    <w:rsid w:val="00880A9C"/>
    <w:rsid w:val="00891AA5"/>
    <w:rsid w:val="008A345A"/>
    <w:rsid w:val="008A4864"/>
    <w:rsid w:val="008B7484"/>
    <w:rsid w:val="008C0897"/>
    <w:rsid w:val="008D2C6C"/>
    <w:rsid w:val="008D56F8"/>
    <w:rsid w:val="00915B04"/>
    <w:rsid w:val="00946B6A"/>
    <w:rsid w:val="00972C7F"/>
    <w:rsid w:val="009A1F0E"/>
    <w:rsid w:val="009B4949"/>
    <w:rsid w:val="009B56AC"/>
    <w:rsid w:val="00A03244"/>
    <w:rsid w:val="00A412C6"/>
    <w:rsid w:val="00A4497D"/>
    <w:rsid w:val="00A974F5"/>
    <w:rsid w:val="00AC6A25"/>
    <w:rsid w:val="00AF36AB"/>
    <w:rsid w:val="00B04BBF"/>
    <w:rsid w:val="00B15B17"/>
    <w:rsid w:val="00B22B84"/>
    <w:rsid w:val="00B24DD1"/>
    <w:rsid w:val="00B26B11"/>
    <w:rsid w:val="00B436D6"/>
    <w:rsid w:val="00B82C62"/>
    <w:rsid w:val="00B96834"/>
    <w:rsid w:val="00B97353"/>
    <w:rsid w:val="00BD3D3B"/>
    <w:rsid w:val="00C0559F"/>
    <w:rsid w:val="00C54F96"/>
    <w:rsid w:val="00C57881"/>
    <w:rsid w:val="00C66D19"/>
    <w:rsid w:val="00C91650"/>
    <w:rsid w:val="00CA487E"/>
    <w:rsid w:val="00CB19A8"/>
    <w:rsid w:val="00CD572F"/>
    <w:rsid w:val="00D668D2"/>
    <w:rsid w:val="00D812C8"/>
    <w:rsid w:val="00D901DA"/>
    <w:rsid w:val="00DB723B"/>
    <w:rsid w:val="00DC4A8B"/>
    <w:rsid w:val="00DC4C3C"/>
    <w:rsid w:val="00DD03E8"/>
    <w:rsid w:val="00DE025C"/>
    <w:rsid w:val="00DE45EB"/>
    <w:rsid w:val="00E05C78"/>
    <w:rsid w:val="00E2109D"/>
    <w:rsid w:val="00E21D22"/>
    <w:rsid w:val="00E2507C"/>
    <w:rsid w:val="00E65C2E"/>
    <w:rsid w:val="00E706C0"/>
    <w:rsid w:val="00EA4E65"/>
    <w:rsid w:val="00EB018B"/>
    <w:rsid w:val="00EB48FB"/>
    <w:rsid w:val="00F0288D"/>
    <w:rsid w:val="00F0381D"/>
    <w:rsid w:val="00F04560"/>
    <w:rsid w:val="00F2670E"/>
    <w:rsid w:val="00F43B1D"/>
    <w:rsid w:val="00F57B40"/>
    <w:rsid w:val="00F80C66"/>
    <w:rsid w:val="00F83758"/>
    <w:rsid w:val="00FA1858"/>
    <w:rsid w:val="00FC230C"/>
    <w:rsid w:val="00FC3850"/>
    <w:rsid w:val="00FD717D"/>
    <w:rsid w:val="00FE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FDDE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4C3C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4C3C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525C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6C73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21D22"/>
  </w:style>
  <w:style w:type="paragraph" w:styleId="Footer">
    <w:name w:val="footer"/>
    <w:basedOn w:val="Normal"/>
    <w:link w:val="FooterChar"/>
    <w:uiPriority w:val="99"/>
    <w:semiHidden/>
    <w:rsid w:val="006C73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1D22"/>
  </w:style>
  <w:style w:type="paragraph" w:styleId="Title">
    <w:name w:val="Title"/>
    <w:basedOn w:val="Normal"/>
    <w:next w:val="Normal"/>
    <w:link w:val="TitleChar"/>
    <w:uiPriority w:val="10"/>
    <w:qFormat/>
    <w:rsid w:val="00DC4C3C"/>
    <w:pPr>
      <w:spacing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C3C"/>
    <w:rPr>
      <w:rFonts w:asciiTheme="majorHAnsi" w:eastAsiaTheme="majorEastAsia" w:hAnsiTheme="majorHAnsi" w:cstheme="majorBidi"/>
      <w:color w:val="FFFFFF" w:themeColor="background1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244"/>
    <w:pPr>
      <w:numPr>
        <w:ilvl w:val="1"/>
      </w:numPr>
    </w:pPr>
    <w:rPr>
      <w:rFonts w:eastAsiaTheme="minorEastAsia"/>
      <w:color w:val="FFFFFF" w:themeColor="background1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A03244"/>
    <w:rPr>
      <w:rFonts w:ascii="Sagona ExtraLight" w:eastAsiaTheme="minorEastAsia" w:hAnsi="Sagona ExtraLight"/>
      <w:color w:val="FFFFFF" w:themeColor="background1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DC4C3C"/>
    <w:rPr>
      <w:rFonts w:asciiTheme="majorHAnsi" w:eastAsiaTheme="majorEastAsia" w:hAnsiTheme="majorHAnsi" w:cstheme="majorBidi"/>
      <w:b/>
      <w:sz w:val="96"/>
      <w:szCs w:val="32"/>
    </w:rPr>
  </w:style>
  <w:style w:type="table" w:styleId="TableGrid">
    <w:name w:val="Table Grid"/>
    <w:basedOn w:val="TableNormal"/>
    <w:uiPriority w:val="39"/>
    <w:rsid w:val="007429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4298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D22"/>
    <w:rPr>
      <w:rFonts w:asciiTheme="majorHAnsi" w:eastAsiaTheme="majorEastAsia" w:hAnsiTheme="majorHAnsi" w:cstheme="majorBidi"/>
      <w:sz w:val="36"/>
      <w:szCs w:val="26"/>
    </w:rPr>
  </w:style>
  <w:style w:type="character" w:styleId="Strong">
    <w:name w:val="Strong"/>
    <w:basedOn w:val="DefaultParagraphFont"/>
    <w:uiPriority w:val="22"/>
    <w:qFormat/>
    <w:rsid w:val="00A03244"/>
    <w:rPr>
      <w:rFonts w:ascii="Sagona Book" w:hAnsi="Sagona Book"/>
      <w:b/>
      <w:bCs/>
    </w:rPr>
  </w:style>
  <w:style w:type="paragraph" w:customStyle="1" w:styleId="AlternateHeading">
    <w:name w:val="Alternate Heading"/>
    <w:basedOn w:val="Heading1"/>
    <w:link w:val="AlternateHeadingChar"/>
    <w:qFormat/>
    <w:rsid w:val="00DC4C3C"/>
    <w:rPr>
      <w:rFonts w:asciiTheme="minorHAnsi" w:hAnsiTheme="minorHAnsi"/>
      <w:color w:val="404040" w:themeColor="text2" w:themeTint="BF"/>
      <w:sz w:val="144"/>
      <w:szCs w:val="144"/>
    </w:rPr>
  </w:style>
  <w:style w:type="character" w:customStyle="1" w:styleId="AlternateHeadingChar">
    <w:name w:val="Alternate Heading Char"/>
    <w:basedOn w:val="Heading1Char"/>
    <w:link w:val="AlternateHeading"/>
    <w:rsid w:val="00DC4C3C"/>
    <w:rPr>
      <w:rFonts w:asciiTheme="majorHAnsi" w:eastAsiaTheme="majorEastAsia" w:hAnsiTheme="majorHAnsi" w:cstheme="majorBidi"/>
      <w:b/>
      <w:color w:val="404040" w:themeColor="text2" w:themeTint="BF"/>
      <w:sz w:val="144"/>
      <w:szCs w:val="1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0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63976\AppData\Local\Microsoft\Office\16.0\DTS\en-US%7bC310AEFF-1EE8-41A1-9DBF-9C65FDD94BE9%7d\%7b2C48ADB2-A7F9-438B-9D8B-E56F44D53170%7dtf23177623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7464A15568472AB5918BEC20A43E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A9BF05-E7F4-4110-91BB-67B412123869}"/>
      </w:docPartPr>
      <w:docPartBody>
        <w:p w:rsidR="00000000" w:rsidRDefault="002D5A26">
          <w:pPr>
            <w:pStyle w:val="6F7464A15568472AB5918BEC20A43ECC"/>
          </w:pPr>
          <w:r w:rsidRPr="00246D15">
            <w:rPr>
              <w:color w:val="657C9C" w:themeColor="text2" w:themeTint="BF"/>
            </w:rPr>
            <w:t>Numbers Coloring Book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gona ExtraLight">
    <w:charset w:val="00"/>
    <w:family w:val="roman"/>
    <w:pitch w:val="variable"/>
    <w:sig w:usb0="8000002F" w:usb1="0000000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gona Book">
    <w:charset w:val="00"/>
    <w:family w:val="roman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A26"/>
    <w:rsid w:val="002D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F7464A15568472AB5918BEC20A43ECC">
    <w:name w:val="6F7464A15568472AB5918BEC20A43E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9">
      <a:majorFont>
        <a:latin typeface="Sagona Book"/>
        <a:ea typeface=""/>
        <a:cs typeface=""/>
      </a:majorFont>
      <a:minorFont>
        <a:latin typeface="Sagona Extra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5606EC0-08BE-4F56-A199-4F39FAC4DA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E17C91-4E2B-478D-9FA8-780C33AF71F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85B3C69-77A6-47C7-A26D-5572E8847CB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8FB6C5AA-C8D8-4B36-A71A-8000FEF1E4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{2C48ADB2-A7F9-438B-9D8B-E56F44D53170}tf23177623_win32</Template>
  <TotalTime>0</TotalTime>
  <Pages>10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2022-03-22T09:56:00Z</dcterms:created>
  <dcterms:modified xsi:type="dcterms:W3CDTF">2022-03-22T09:57:00Z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